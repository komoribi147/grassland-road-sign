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《草地上的路标》完整剧本（终版）</w:t>
      </w:r>
    </w:p>
    <w:p/>
    <w:p>
      <w:r>
        <w:t>总体沉浸设计</w:t>
      </w:r>
    </w:p>
    <w:p/>
    <w:p>
      <w:r>
        <w:t>感官基调： 从头到尾的雨。川西北高原上永远停不下来的细雨，渗进骨头里。泥沼的腥气、湿草腐烂的味道、皮带煮过后的焦糊味、牛粪堆里翻找麦粒的酸腐气。</w:t>
      </w:r>
    </w:p>
    <w:p/>
    <w:p>
      <w:r>
        <w:t>玩家身份： 一个在草地泥水中醒来的人。穿着红军的衣服，但说不清自己是哪个连的、连长是谁、从哪里来的。NPC不认识你，第一反应是警惕、盘问、怀疑。</w:t>
      </w:r>
    </w:p>
    <w:p/>
    <w:p>
      <w:r>
        <w:t>核心沉浸手法：</w:t>
      </w:r>
    </w:p>
    <w:p/>
    <w:p>
      <w:r>
        <w:t>· NPC会主动观察玩家——“你手这么白，没吃过苦吧？”</w:t>
      </w:r>
    </w:p>
    <w:p>
      <w:r>
        <w:t>· 玩家必须做出动作（在UI上点击“伸手”“蹲下”“接过”）才能推进剧情</w:t>
      </w:r>
    </w:p>
    <w:p>
      <w:r>
        <w:t>· 环境音始终存在：雨声、脚步声、喘息声、远处有人喊“跟上”</w:t>
      </w:r>
    </w:p>
    <w:p>
      <w:r>
        <w:t>· NPC会记住玩家说过的话，后面再提起</w:t>
      </w:r>
    </w:p>
    <w:p>
      <w:r>
        <w:t>· 信任值系统：开场NPC叫你“你”，信任涨到50叫“同志”，涨到80叫“文书”</w:t>
      </w:r>
    </w:p>
    <w:p/>
    <w:p>
      <w:r>
        <w:t>人物设定</w:t>
      </w:r>
    </w:p>
    <w:p/>
    <w:p>
      <w:r>
        <w:t>老班长·李长河</w:t>
      </w:r>
    </w:p>
    <w:p/>
    <w:p>
      <w:r>
        <w:t>身份： 红一方面军某连炊事班长，河南信阳人，52岁，1930年参加红军。</w:t>
      </w:r>
    </w:p>
    <w:p/>
    <w:p>
      <w:r>
        <w:t>外貌： 脸像干裂的树皮，胡子茬上挂着雨珠。腰间别着一把破炊帚，背着一口黑锅，锅底用布包着——那是全连最后一点干粮。</w:t>
      </w:r>
    </w:p>
    <w:p/>
    <w:p>
      <w:r>
        <w:t>性格： 沉默、坚韧，说话短促，带河南口音，常用“中”“不碍事”“走你的路”。从不直接说教，用行动和反问表达。关心石头和伤员，自己偷偷吃草根。</w:t>
      </w:r>
    </w:p>
    <w:p/>
    <w:p>
      <w:r>
        <w:t>口头禅： “跟着走。”“我胃小。”“先走出去再说。”</w:t>
      </w:r>
    </w:p>
    <w:p/>
    <w:p>
      <w:r>
        <w:t>核心秘密： 他有个闺女，民国二十年（1931年）河南大饥荒时逃荒，再没找着。他从不说这件事，只在极端信任时提过一句。</w:t>
      </w:r>
    </w:p>
    <w:p/>
    <w:p>
      <w:r>
        <w:t>小红军·石头</w:t>
      </w:r>
    </w:p>
    <w:p/>
    <w:p>
      <w:r>
        <w:t>身份： 红一方面军某连司号员，四川巴中人，16岁。</w:t>
      </w:r>
    </w:p>
    <w:p/>
    <w:p>
      <w:r>
        <w:t>外貌： 瘦小，嘴唇发白，军号不离手。缺了一颗门牙，笑起来漏风。</w:t>
      </w:r>
    </w:p>
    <w:p/>
    <w:p>
      <w:r>
        <w:t>性格： 乐观、好奇、害怕但逞强。爱唱歌，爱问问题。哥哥在毛儿盖牺牲，从此看谁都像坏人。</w:t>
      </w:r>
    </w:p>
    <w:p/>
    <w:p>
      <w:r>
        <w:t>口头禅： “文书，你说……”“我娘说……”“老班长说……”</w:t>
      </w:r>
    </w:p>
    <w:p/>
    <w:p>
      <w:r>
        <w:t>卫生员·何秀英（何大姐）</w:t>
      </w:r>
    </w:p>
    <w:p/>
    <w:p>
      <w:r>
        <w:t>身份： 红一方面军总卫生部护理员，江西瑞金人，25岁，1931年参加红军。</w:t>
      </w:r>
    </w:p>
    <w:p/>
    <w:p>
      <w:r>
        <w:t>外貌： 个子不高，脸被晒得黑红。话少，手稳。随身带着一个药箱，里面只剩几卷绷带和一小瓶碘酒。脚上穿一双布鞋，是她自己做的。</w:t>
      </w:r>
    </w:p>
    <w:p/>
    <w:p>
      <w:r>
        <w:t>性格： 话不多，但每句话都有分量。冷静、温柔，对伤员耐心。不叫苦，不抱怨。只有在你足够信任她之后，才会看到她哭过一次。</w:t>
      </w:r>
    </w:p>
    <w:p/>
    <w:p>
      <w:r>
        <w:t>核心秘密： 她的丈夫在湘江战役中牺牲。她过湘江时，背着药箱，趟着水，水里全是……她说她没哭。过了江才哭的。</w:t>
      </w:r>
    </w:p>
    <w:p/>
    <w:p>
      <w:r>
        <w:t>背景故事（逐步揭示）：</w:t>
      </w:r>
    </w:p>
    <w:p/>
    <w:p>
      <w:r>
        <w:t>第一层（可通过石头之口提到）：</w:t>
      </w:r>
    </w:p>
    <w:p/>
    <w:p>
      <w:r>
        <w:t>石头（低声，趁何大姐不在）： “你知道何大姐为啥话少吗？她男人在湘江没了。她过湘江的时候，背着药箱，趟着水，水里全是……她说她没哭。过了江才哭的。”</w:t>
      </w:r>
    </w:p>
    <w:p/>
    <w:p>
      <w:r>
        <w:t>第二层（何大姐自己说出来）：</w:t>
      </w:r>
    </w:p>
    <w:p/>
    <w:p>
      <w:r>
        <w:t>何大姐（在沼泽救人后，手在抖）： “我没事。就是……想起上个月，有个女同志，也是陷进去了。我们拉她，拉上来的时候，人已经……”</w:t>
      </w:r>
    </w:p>
    <w:p>
      <w:r>
        <w:t>（她停住。老班长想打断她，她摇了摇头）</w:t>
      </w:r>
    </w:p>
    <w:p>
      <w:r>
        <w:t>“那个女同志叫桂香，四川人。14岁跟着红军走的。她家里没人了，红军就是她的家。她走的时候，口袋里还揣着几颗炒麦粒——是给伤员留的。”</w:t>
      </w:r>
    </w:p>
    <w:p>
      <w:r>
        <w:t>（她把手里那几颗从泥里捡出来的麦粒攥紧了）</w:t>
      </w:r>
    </w:p>
    <w:p>
      <w:r>
        <w:t>“我们运输队，12个女兵。过完草地，剩了3个。”</w:t>
      </w:r>
    </w:p>
    <w:p>
      <w:r>
        <w:t>（她抬起头看着玩家）</w:t>
      </w:r>
    </w:p>
    <w:p>
      <w:r>
        <w:t>“我不是怕死。我是怕……死了没人记得她们。她们连名字都没留下几个。”</w:t>
      </w:r>
    </w:p>
    <w:p/>
    <w:p>
      <w:r>
        <w:t>第三层（夜话时，最深的秘密）：</w:t>
      </w:r>
    </w:p>
    <w:p/>
    <w:p>
      <w:r>
        <w:t>何大姐（突然开口，声音很轻）： “老李，你说……革命胜利了，女同志能上学吗？”</w:t>
      </w:r>
    </w:p>
    <w:p>
      <w:r>
        <w:t>老班长： “能。怎么不能。”</w:t>
      </w:r>
    </w:p>
    <w:p>
      <w:r>
        <w:t>何大姐： “那我要当医生。正经的医生，不是护理员。”</w:t>
      </w:r>
    </w:p>
    <w:p>
      <w:r>
        <w:t>老班长（笑了）： “中。到时候我给你写证明。”</w:t>
      </w:r>
    </w:p>
    <w:p>
      <w:r>
        <w:t>何大姐（也笑了，但眼睛红了）： “你说话算话。”</w:t>
      </w:r>
    </w:p>
    <w:p>
      <w:r>
        <w:t>老班长： “我李长河啥时候说话不算话？”</w:t>
      </w:r>
    </w:p>
    <w:p>
      <w:r>
        <w:t>（沉默）</w:t>
      </w:r>
    </w:p>
    <w:p>
      <w:r>
        <w:t>何大姐（更低的声音，几乎听不见）： “我男人……他走之前说，等革命胜利了，让我去念书。他教我认的字，教了三百多个，我就学了三百多个。后面的……没人教了。”</w:t>
      </w:r>
    </w:p>
    <w:p>
      <w:r>
        <w:t>玩家： （自由回答）</w:t>
      </w:r>
    </w:p>
    <w:p>
      <w:r>
        <w:t>何大姐（抹了一下眼睛，恢复平静）： “不说这个了。石头烧得厉害，我去看看。”</w:t>
      </w:r>
    </w:p>
    <w:p/>
    <w:p>
      <w:r>
        <w:t>尾声的呼应： 玩家走出草地后，画面虚化。一个苍老的女声（何秀英晚年的声音）说：</w:t>
      </w:r>
    </w:p>
    <w:p/>
    <w:p>
      <w:r>
        <w:t>“他让我当医生。我当了。在延安，白求恩国际和平医院。后来我教了三百多个护士。每一个学生入学的第一天，我都会跟他们说一句话——你们知道吗，草地上有个老兵，他说革命胜利了，女同志能上学。 ”</w:t>
      </w:r>
    </w:p>
    <w:p/>
    <w:p>
      <w:r>
        <w:t>一、核心立意</w:t>
      </w:r>
    </w:p>
    <w:p/>
    <w:p>
      <w:r>
        <w:t>不写“战争”，写“人”；不喊口号，写细节。</w:t>
      </w:r>
    </w:p>
    <w:p>
      <w:r>
        <w:t>主线目标：走出草地。</w:t>
      </w:r>
    </w:p>
    <w:p>
      <w:r>
        <w:t>玩家在自由对话中自己问出“他们为什么能走出去”。这比任何说教都有力量。</w:t>
      </w:r>
    </w:p>
    <w:p/>
    <w:p>
      <w:r>
        <w:t>结尾升华： 玩家走出草地，队伍远去，老班长坐在草地上像路标一样。画面虚化为今天的松潘草地，小学生念碑文，一个苍老的声音说：“他让我记住。我记了一辈子。”</w:t>
      </w:r>
    </w:p>
    <w:p/>
    <w:p>
      <w:r>
        <w:t>二、完整剧本</w:t>
      </w:r>
    </w:p>
    <w:p/>
    <w:p>
      <w:r>
        <w:t>序章：泥水</w:t>
      </w:r>
    </w:p>
    <w:p/>
    <w:p>
      <w:r>
        <w:t>场景： 1935年8月，松潘草地边缘。黄昏。雨。</w:t>
      </w:r>
    </w:p>
    <w:p/>
    <w:p>
      <w:r>
        <w:t>画面： 屏幕从一片模糊的绿色和灰色中亮起。玩家视角是趴着的，嘴里有泥。耳边先有声音——</w:t>
      </w:r>
    </w:p>
    <w:p/>
    <w:p>
      <w:r>
        <w:t>老班长（画外音，沙哑）： “醒了？醒了就爬起来。这地方不能躺，躺下就起不来了。”</w:t>
      </w:r>
    </w:p>
    <w:p/>
    <w:p>
      <w:r>
        <w:t>玩家抬头。老班长李长河蹲在面前，手里握着那根探路的木棍，不是递手，是防备。</w:t>
      </w:r>
    </w:p>
    <w:p/>
    <w:p>
      <w:r>
        <w:t>老班长（盯着玩家，语气不冷不热）： “你是哪个连的？”</w:t>
      </w:r>
    </w:p>
    <w:p>
      <w:r>
        <w:t>玩家： （自由回答）</w:t>
      </w:r>
    </w:p>
    <w:p/>
    <w:p>
      <w:r>
        <w:t>如果玩家说“我不记得了”：</w:t>
      </w:r>
    </w:p>
    <w:p>
      <w:r>
        <w:t>老班长（皱眉，沉默几秒）： “不记得？番号不记得，连长不记得，自己叫啥也不记得？”</w:t>
      </w:r>
    </w:p>
    <w:p>
      <w:r>
        <w:t>（他用木棍戳了戳玩家身边的泥）</w:t>
      </w:r>
    </w:p>
    <w:p>
      <w:r>
        <w:t>“行。那你记得啥？”</w:t>
      </w:r>
    </w:p>
    <w:p/>
    <w:p>
      <w:r>
        <w:t>如果玩家编一个连队：</w:t>
      </w:r>
    </w:p>
    <w:p>
      <w:r>
        <w:t>老班长： “四团？四团前天往班佑走了。你掉队三天了？”</w:t>
      </w:r>
    </w:p>
    <w:p>
      <w:r>
        <w:t>（他眯起眼）</w:t>
      </w:r>
    </w:p>
    <w:p>
      <w:r>
        <w:t>“四团团长姓啥？”</w:t>
      </w:r>
    </w:p>
    <w:p>
      <w:r>
        <w:t>（玩家答不上来）</w:t>
      </w:r>
    </w:p>
    <w:p>
      <w:r>
        <w:t>“……先起来吧。是不是同志，走出去再说。”</w:t>
      </w:r>
    </w:p>
    <w:p/>
    <w:p>
      <w:r>
        <w:t>关键设计： 老班长不拆穿、不驱赶，但也不亲近。他的态度是：“我带你走，但我盯着你。”</w:t>
      </w:r>
    </w:p>
    <w:p/>
    <w:p>
      <w:r>
        <w:t>石头在旁边小声嘀咕：</w:t>
      </w:r>
    </w:p>
    <w:p/>
    <w:p>
      <w:r>
        <w:t>石头（对何大姐，但玩家能听见）： “何大姐……这人哪来的？会不会是……”</w:t>
      </w:r>
    </w:p>
    <w:p>
      <w:r>
        <w:t>何大姐（低声）： “别瞎说。老班长有数。”</w:t>
      </w:r>
    </w:p>
    <w:p>
      <w:r>
        <w:t>石头： “可他连自己哪个连的都不知道……”</w:t>
      </w:r>
    </w:p>
    <w:p>
      <w:r>
        <w:t>老班长（回头，打断）： “石头。去前面探路。”</w:t>
      </w:r>
    </w:p>
    <w:p>
      <w:r>
        <w:t>（石头撇嘴走了）</w:t>
      </w:r>
    </w:p>
    <w:p>
      <w:r>
        <w:t>老班长（对玩家，平静）： “别往心里去。那孩子……他哥上个月在毛儿盖没了。他现在看谁都像坏人。”</w:t>
      </w:r>
    </w:p>
    <w:p/>
    <w:p>
      <w:r>
        <w:t>交互： 玩家需要点击“站起来”。站起来之后，画面摇晃，玩家低头看见自己的脚——脚上只有一只草鞋，另一只脚裹着破布。</w:t>
      </w:r>
    </w:p>
    <w:p/>
    <w:p>
      <w:r>
        <w:t>老班长： “鞋呢？”</w:t>
      </w:r>
    </w:p>
    <w:p>
      <w:r>
        <w:t>玩家： （自由回答）</w:t>
      </w:r>
    </w:p>
    <w:p>
      <w:r>
        <w:t>老班长： （从自己脚上脱下一只草鞋，扔过来）“穿上。我一只脚光着走了三天了，不差这一会儿。”</w:t>
      </w:r>
    </w:p>
    <w:p/>
    <w:p>
      <w:r>
        <w:t>何大姐第一次开口：</w:t>
      </w:r>
    </w:p>
    <w:p/>
    <w:p>
      <w:r>
        <w:t>何大姐（看了玩家一眼，对老班长）： “老李，你脚上那道口子还没好。给他穿我的。”</w:t>
      </w:r>
    </w:p>
    <w:p>
      <w:r>
        <w:t>（她从背包里翻出一双旧布鞋）</w:t>
      </w:r>
    </w:p>
    <w:p>
      <w:r>
        <w:t>老班长： “你那双鞋……你自己做的。留着。”</w:t>
      </w:r>
    </w:p>
    <w:p>
      <w:r>
        <w:t>何大姐： “伤员要紧。”</w:t>
      </w:r>
    </w:p>
    <w:p>
      <w:r>
        <w:t>（她把鞋递过来，没再看玩家，转身去扶一个伤员）</w:t>
      </w:r>
    </w:p>
    <w:p/>
    <w:p>
      <w:r>
        <w:t>玩家交互： 点击“接过布鞋”或“拒绝”。如果拒绝，何大姐会直接把鞋放在地上，转身走开。</w:t>
      </w:r>
    </w:p>
    <w:p/>
    <w:p>
      <w:r>
        <w:t>音效： 雨声渐大。远处传来喊声：“一营的——跟上——别掉队——”</w:t>
      </w:r>
    </w:p>
    <w:p/>
    <w:p>
      <w:r>
        <w:t>老班长： “听见没？队伍在前面。走。”</w:t>
      </w:r>
    </w:p>
    <w:p/>
    <w:p>
      <w:r>
        <w:t>第一幕：断粮</w:t>
      </w:r>
    </w:p>
    <w:p/>
    <w:p>
      <w:r>
        <w:t>场景： 草地深处。夜。雨暂时停了，但地上全是水。队伍原地休息。</w:t>
      </w:r>
    </w:p>
    <w:p/>
    <w:p>
      <w:r>
        <w:t>画面： 几十个红军战士背靠背坐着，浑身湿透。有人在拧衣服，水哗哗地流。有人靠在别人肩上就睡着了——不确定是睡着还是别的。篝火生不起来，火柴全湿了。</w:t>
      </w:r>
    </w:p>
    <w:p/>
    <w:p>
      <w:r>
        <w:t>炊事班这边： 老班长把黑锅架在几块石头上，锅里煮着一小把青稞面，汤稀得能照见人影。石头抱着军号缩成一团。何大姐正给一个伤员换药，伤员小腿上的伤口已经发黑。</w:t>
      </w:r>
    </w:p>
    <w:p/>
    <w:p>
      <w:r>
        <w:t>石头（盯着锅，小声）： “老班长……今天能多给我一口不？我……我不多要，就一口。”</w:t>
      </w:r>
    </w:p>
    <w:p>
      <w:r>
        <w:t>老班长： “一人一勺。伤员两勺。这是规矩。”</w:t>
      </w:r>
    </w:p>
    <w:p>
      <w:r>
        <w:t>石头： “我知道……我就是问问。”</w:t>
      </w:r>
    </w:p>
    <w:p>
      <w:r>
        <w:t>何大姐（头也不抬）： “石头。你那勺已经盛了。伤员还没喝。”</w:t>
      </w:r>
    </w:p>
    <w:p>
      <w:r>
        <w:t>石头（缩回去）： “……我知道了。”</w:t>
      </w:r>
    </w:p>
    <w:p/>
    <w:p>
      <w:r>
        <w:t>老班长盛汤。 第一碗给伤员，第二碗给石头，第三碗递给玩家。锅里还剩一点底子。</w:t>
      </w:r>
    </w:p>
    <w:p/>
    <w:p>
      <w:r>
        <w:t>老班长： “你喝。”</w:t>
      </w:r>
    </w:p>
    <w:p>
      <w:r>
        <w:t>玩家： （自由回答）</w:t>
      </w:r>
    </w:p>
    <w:p>
      <w:r>
        <w:t>老班长（不管玩家说什么，他都摇头）： “我胃小。喝不了多少。你们年轻人，路还长。”</w:t>
      </w:r>
    </w:p>
    <w:p/>
    <w:p>
      <w:r>
        <w:t>关键交互： 玩家可以点击观察老班长。画面拉近——老班长背过身，蹲在一边，从口袋里摸出什么东西往嘴里塞。玩家点击“走近”，发现他在嚼草根，嘴角有绿色的汁液。</w:t>
      </w:r>
    </w:p>
    <w:p/>
    <w:p>
      <w:r>
        <w:t>玩家： （自由回答）</w:t>
      </w:r>
    </w:p>
    <w:p>
      <w:r>
        <w:t>老班长（被撞见，愣了一下，然后笑笑）： “这草根……甜。你们不懂。我老家河南，小时候放牛，就爱嚼这个。”</w:t>
      </w:r>
    </w:p>
    <w:p>
      <w:r>
        <w:t>（他拍拍手上的泥）</w:t>
      </w:r>
    </w:p>
    <w:p>
      <w:r>
        <w:t>“别跟石头说。那小子嘴碎。”</w:t>
      </w:r>
    </w:p>
    <w:p/>
    <w:p>
      <w:r>
        <w:t>何大姐走过来。她手里拿着一个水壶。</w:t>
      </w:r>
    </w:p>
    <w:p/>
    <w:p>
      <w:r>
        <w:t>何大姐（蹲下，看着老班长的嘴）： “你又吃草根。”</w:t>
      </w:r>
    </w:p>
    <w:p>
      <w:r>
        <w:t>老班长： “就嚼两口。”</w:t>
      </w:r>
    </w:p>
    <w:p>
      <w:r>
        <w:t>何大姐（声音很平，但很硬）： “上回你说的‘就嚼两口’，第二天吐了一宿。你是炊事班长，你倒了，全连喝西北风。”</w:t>
      </w:r>
    </w:p>
    <w:p>
      <w:r>
        <w:t>（她从水壶里倒出一点水递过去）</w:t>
      </w:r>
    </w:p>
    <w:p>
      <w:r>
        <w:t>“漱口。”</w:t>
      </w:r>
    </w:p>
    <w:p>
      <w:r>
        <w:t>老班长（接过水，笑了）： “中。听你的，何大姐。”</w:t>
      </w:r>
    </w:p>
    <w:p>
      <w:r>
        <w:t>何大姐（站起来要走，停了一下）： “那个新来的……你打算怎么办？”</w:t>
      </w:r>
    </w:p>
    <w:p>
      <w:r>
        <w:t>老班长： “先带着。”</w:t>
      </w:r>
    </w:p>
    <w:p>
      <w:r>
        <w:t>何大姐： “底细清楚吗？”</w:t>
      </w:r>
    </w:p>
    <w:p>
      <w:r>
        <w:t>老班长： “不清楚。”</w:t>
      </w:r>
    </w:p>
    <w:p>
      <w:r>
        <w:t>何大姐： “那你还带？”</w:t>
      </w:r>
    </w:p>
    <w:p>
      <w:r>
        <w:t>老班长（抬头看她）： “你当年从瑞金跟出来的时候，有人问过你底细吗？”</w:t>
      </w:r>
    </w:p>
    <w:p>
      <w:r>
        <w:t>（何大姐没说话。她看了玩家一眼，转身走了）</w:t>
      </w:r>
    </w:p>
    <w:p/>
    <w:p>
      <w:r>
        <w:t>画外音，远处有人轻声唱：</w:t>
      </w:r>
    </w:p>
    <w:p/>
    <w:p>
      <w:r>
        <w:t>“八月继续向前进，草地行军不怕冷……”</w:t>
      </w:r>
    </w:p>
    <w:p>
      <w:r>
        <w:t>（声音断断续续，被雨声吞掉）</w:t>
      </w:r>
    </w:p>
    <w:p/>
    <w:p>
      <w:r>
        <w:t>第二幕：泥沼</w:t>
      </w:r>
    </w:p>
    <w:p/>
    <w:p>
      <w:r>
        <w:t>场景： 第二天清晨。草地。雾很大，五步外看不见人。</w:t>
      </w:r>
    </w:p>
    <w:p/>
    <w:p>
      <w:r>
        <w:t>画面： 队伍排成一列，踩着前面人的脚印走。老班长在最前面探路，手里拄着那根长木棍，每走一步都要先戳几下。</w:t>
      </w:r>
    </w:p>
    <w:p/>
    <w:p>
      <w:r>
        <w:t>老班长： “看着我的脚印。一步都不能偏。这草地，看着是草，下面是水，再下面是泥。踩错一步，人就没了。”</w:t>
      </w:r>
    </w:p>
    <w:p/>
    <w:p>
      <w:r>
        <w:t>突然——</w:t>
      </w:r>
    </w:p>
    <w:p/>
    <w:p>
      <w:r>
        <w:t>石头（在后面尖叫）： “啊——！”</w:t>
      </w:r>
    </w:p>
    <w:p>
      <w:r>
        <w:t>画面猛转。石头陷进泥沼，泥水已经没到腰。他拼命挣扎，但越挣扎陷得越快。</w:t>
      </w:r>
    </w:p>
    <w:p>
      <w:r>
        <w:t>石头（哭腔）： “老班长！老班长——！”</w:t>
      </w:r>
    </w:p>
    <w:p>
      <w:r>
        <w:t>老班长（回头，脸色骤变）： “别动！石头！别动！”</w:t>
      </w:r>
    </w:p>
    <w:p>
      <w:r>
        <w:t>（他转身往回跑，泥水溅了一脸）</w:t>
      </w:r>
    </w:p>
    <w:p>
      <w:r>
        <w:t>“把枪横过来！横着！趴下！”</w:t>
      </w:r>
    </w:p>
    <w:p/>
    <w:p>
      <w:r>
        <w:t>交互高潮： 玩家必须连续点击屏幕——递木棍、拉绑腿、和何大姐一起拽。老班长把绑腿布甩给石头，自己一只脚已经踩进泥里。</w:t>
      </w:r>
    </w:p>
    <w:p/>
    <w:p>
      <w:r>
        <w:t>老班长（咬着牙，对玩家）： “拽！别松手！我喊一二三——”</w:t>
      </w:r>
    </w:p>
    <w:p>
      <w:r>
        <w:t>何大姐（在另一边喊）： “老李！你脚底下在往下陷！”</w:t>
      </w:r>
    </w:p>
    <w:p>
      <w:r>
        <w:t>老班长： “别管我！先拉他！”</w:t>
      </w:r>
    </w:p>
    <w:p/>
    <w:p>
      <w:r>
        <w:t>石头被拉上来了。 满身黑泥，浑身发抖，军号死死攥在手里。老班长的左腿陷到膝盖，他自己爬出来的时候，那只光着的脚被泥里的什么东西划了一道大口子，血混着黑泥往下淌。</w:t>
      </w:r>
    </w:p>
    <w:p/>
    <w:p>
      <w:r>
        <w:t>何大姐（冲过来）： “老李！你脚——”</w:t>
      </w:r>
    </w:p>
    <w:p>
      <w:r>
        <w:t>老班长（摆摆手）： “皮外伤。走。”</w:t>
      </w:r>
    </w:p>
    <w:p>
      <w:r>
        <w:t>何大姐（已经蹲下来，打开药箱）： “坐下。”</w:t>
      </w:r>
    </w:p>
    <w:p>
      <w:r>
        <w:t>老班长： “何大姐，队伍——”</w:t>
      </w:r>
    </w:p>
    <w:p>
      <w:r>
        <w:t>何大姐（头也不抬，手上动作很快）： “坐下。你走不了，谁都走不了。”</w:t>
      </w:r>
    </w:p>
    <w:p>
      <w:r>
        <w:t>（她用仅剩的一点碘酒给伤口消毒，然后撕下自己衣服的一角包扎）</w:t>
      </w:r>
    </w:p>
    <w:p>
      <w:r>
        <w:t>“三天之内不能沾水。”</w:t>
      </w:r>
    </w:p>
    <w:p>
      <w:r>
        <w:t>老班长（苦笑）： “这地方，三天不沾水？”</w:t>
      </w:r>
    </w:p>
    <w:p>
      <w:r>
        <w:t>何大姐（站起来，看着他）： “那就别把脚往泥里踩。”</w:t>
      </w:r>
    </w:p>
    <w:p>
      <w:r>
        <w:t>（她转身，声音低了一点）</w:t>
      </w:r>
    </w:p>
    <w:p>
      <w:r>
        <w:t>“老李。你那口锅，还背得动吗？”</w:t>
      </w:r>
    </w:p>
    <w:p>
      <w:r>
        <w:t>老班长： “背得动。”</w:t>
      </w:r>
    </w:p>
    <w:p>
      <w:r>
        <w:t>何大姐： “那你背着。我扶着伤员。”</w:t>
      </w:r>
    </w:p>
    <w:p>
      <w:r>
        <w:t>石头（哭着）： “老班长，我对不起……我不该喊……”</w:t>
      </w:r>
    </w:p>
    <w:p>
      <w:r>
        <w:t>老班长（摸摸他的头）： “喊得对。不喊，你就没了。记住——陷进去了别慌，把枪横过来，趴下，等同志来拉你。 记住没有？”</w:t>
      </w:r>
    </w:p>
    <w:p>
      <w:r>
        <w:t>石头： “记住了。”</w:t>
      </w:r>
    </w:p>
    <w:p>
      <w:r>
        <w:t>老班长： “还有——后面的人，看着我们的脚印走。 你刚才踩的那个地方，插根棍子，做个记号。”</w:t>
      </w:r>
    </w:p>
    <w:p/>
    <w:p>
      <w:r>
        <w:t>玩家交互： 点击“在泥沼边插一根木棍”。木棍上绑着一条红布——那是老班长从自己衣服上撕下来的。</w:t>
      </w:r>
    </w:p>
    <w:p/>
    <w:p>
      <w:r>
        <w:t>何大姐在沼泽边的一个小动作：</w:t>
      </w:r>
    </w:p>
    <w:p/>
    <w:p>
      <w:r>
        <w:t>她从泥里捡起几颗麦粒——是之前过路部队掉的。她把它们放在手心里，仔细地挑出能吃的，装进一个小布袋。</w:t>
      </w:r>
    </w:p>
    <w:p>
      <w:r>
        <w:t>石头： “何大姐，你捡这个干啥？”</w:t>
      </w:r>
    </w:p>
    <w:p>
      <w:r>
        <w:t>何大姐： “伤员明天得吃东西。”</w:t>
      </w:r>
    </w:p>
    <w:p>
      <w:r>
        <w:t>石头： “就这几颗……”</w:t>
      </w:r>
    </w:p>
    <w:p>
      <w:r>
        <w:t>何大姐： “就这几颗，也是粮食。”</w:t>
      </w:r>
    </w:p>
    <w:p/>
    <w:p>
      <w:r>
        <w:t>第三幕：路标</w:t>
      </w:r>
    </w:p>
    <w:p/>
    <w:p>
      <w:r>
        <w:t>场景： 第三天。雨又下起来了，比之前更大。队伍走散了，只剩下老班长、玩家、石头、何大姐和三个伤员。</w:t>
      </w:r>
    </w:p>
    <w:p/>
    <w:p>
      <w:r>
        <w:t>画面： 天昏地暗。分不清方向。指南针受潮失灵了。</w:t>
      </w:r>
    </w:p>
    <w:p/>
    <w:p>
      <w:r>
        <w:t>何大姐： “老李，方向不对。我们是不是绕回来了？”</w:t>
      </w:r>
    </w:p>
    <w:p>
      <w:r>
        <w:t>老班长（蹲在地上，用手指抠泥，闻了闻）： “不对。这泥是黑的，刚才那个地方泥是黄的。没绕。”</w:t>
      </w:r>
    </w:p>
    <w:p>
      <w:r>
        <w:t>（他站起来，眯着眼看远处）</w:t>
      </w:r>
    </w:p>
    <w:p>
      <w:r>
        <w:t>“往北。看到那棵歪脖子树没有？昨天走过的。”</w:t>
      </w:r>
    </w:p>
    <w:p>
      <w:r>
        <w:t>玩家： （自由回答）</w:t>
      </w:r>
    </w:p>
    <w:p>
      <w:r>
        <w:t>老班长： “记不住。但我记得走过的路。每走过一个地方，我就记一个记号。你看——”</w:t>
      </w:r>
    </w:p>
    <w:p/>
    <w:p>
      <w:r>
        <w:t>画面拉远。 身后泥泞的草地上，每隔几十步就有一根木棍，有的绑着布条，有的绑着草鞋，有的只是插着一根树枝。</w:t>
      </w:r>
    </w:p>
    <w:p/>
    <w:p>
      <w:r>
        <w:t>老班长： “前面的人给我们留的。我们给后面的人留。这草地，一个人走不出去。但一群人，能。”</w:t>
      </w:r>
    </w:p>
    <w:p/>
    <w:p>
      <w:r>
        <w:t>夜晚。 队伍挤在一块稍微干一点的高地上。火柴还是生不着。伤员在发烧，说胡话。石头缩在玩家旁边，浑身发抖。</w:t>
      </w:r>
    </w:p>
    <w:p/>
    <w:p>
      <w:r>
        <w:t>石头（小声）： “文书……你说，我们能走出去吗？”</w:t>
      </w:r>
    </w:p>
    <w:p>
      <w:r>
        <w:t>玩家： （自由回答）</w:t>
      </w:r>
    </w:p>
    <w:p>
      <w:r>
        <w:t>石头： “我昨天晚上梦见我娘了。她给我烙饼，白面的。我一口咬下去——醒了，嘴里全是草。”</w:t>
      </w:r>
    </w:p>
    <w:p>
      <w:r>
        <w:t>（沉默）</w:t>
      </w:r>
    </w:p>
    <w:p>
      <w:r>
        <w:t>“文书，你说……革命胜利了，是不是天天吃白面馍？”</w:t>
      </w:r>
    </w:p>
    <w:p>
      <w:r>
        <w:t>玩家： （自由回答）</w:t>
      </w:r>
    </w:p>
    <w:p>
      <w:r>
        <w:t>石头（笑了，露出缺了的门牙）： “那我得活着走出去。我娘还等我呢。”</w:t>
      </w:r>
    </w:p>
    <w:p/>
    <w:p>
      <w:r>
        <w:t>何大姐在另一边，给伤员喂水。她自己的嘴唇干裂，但水壶先给伤员。</w:t>
      </w:r>
    </w:p>
    <w:p/>
    <w:p>
      <w:r>
        <w:t>玩家（如果走近何大姐）： （自由回答）</w:t>
      </w:r>
    </w:p>
    <w:p>
      <w:r>
        <w:t>何大姐（没抬头）： “伤员比我需要。”</w:t>
      </w:r>
    </w:p>
    <w:p>
      <w:r>
        <w:t>（她把水壶里最后一口水喂给伤员，然后摇了摇空壶）</w:t>
      </w:r>
    </w:p>
    <w:p>
      <w:r>
        <w:t>“明天得找水。”</w:t>
      </w:r>
    </w:p>
    <w:p/>
    <w:p>
      <w:r>
        <w:t>老班长把玩家叫到一边。</w:t>
      </w:r>
    </w:p>
    <w:p/>
    <w:p>
      <w:r>
        <w:t>老班长： “文书。你读过书，你跟我说——革命胜利了，是啥样？”</w:t>
      </w:r>
    </w:p>
    <w:p>
      <w:r>
        <w:t>玩家： （自由回答）</w:t>
      </w:r>
    </w:p>
    <w:p>
      <w:r>
        <w:t>老班长（听完，点点头）： “嗯。那我要走到那天。”</w:t>
      </w:r>
    </w:p>
    <w:p>
      <w:r>
        <w:t>（他睁开眼，看了看玩家，又看了看睡着的石头）</w:t>
      </w:r>
    </w:p>
    <w:p>
      <w:r>
        <w:t>“你替我记住。李长河，河南信阳人，1930年参加红军。”</w:t>
      </w:r>
    </w:p>
    <w:p>
      <w:r>
        <w:t>玩家： “您说这个干什么？”</w:t>
      </w:r>
    </w:p>
    <w:p>
      <w:r>
        <w:t>老班长（又闭上眼）： “没什么。睡吧。”</w:t>
      </w:r>
    </w:p>
    <w:p/>
    <w:p>
      <w:r>
        <w:t>过了一会儿，何大姐走过来，坐在玩家旁边。这是她第一次主动靠近玩家。</w:t>
      </w:r>
    </w:p>
    <w:p/>
    <w:p>
      <w:r>
        <w:t>何大姐（看着火堆的余烬，声音很轻）： “老李跟你说他家的事了？”</w:t>
      </w:r>
    </w:p>
    <w:p>
      <w:r>
        <w:t>玩家： （自由回答）</w:t>
      </w:r>
    </w:p>
    <w:p>
      <w:r>
        <w:t>何大姐： “他没跟你说。他闺女，1931年河南大饥荒，逃荒走的。他找了三年，没找着。后来参加红军，他说，打天下，让天下闺女都不遭那个罪。”</w:t>
      </w:r>
    </w:p>
    <w:p>
      <w:r>
        <w:t>（沉默）</w:t>
      </w:r>
    </w:p>
    <w:p>
      <w:r>
        <w:t>“他从来没跟别人说过。我是听卫生部的老同志讲的。”</w:t>
      </w:r>
    </w:p>
    <w:p>
      <w:r>
        <w:t>（她转头看着玩家）</w:t>
      </w:r>
    </w:p>
    <w:p>
      <w:r>
        <w:t>“他让你记住他的名字。你记住了吗？”</w:t>
      </w:r>
    </w:p>
    <w:p>
      <w:r>
        <w:t>玩家： （自由回答）</w:t>
      </w:r>
    </w:p>
    <w:p>
      <w:r>
        <w:t>何大姐（点点头）： “记住就好。”</w:t>
      </w:r>
    </w:p>
    <w:p>
      <w:r>
        <w:t>（她站起来要走）</w:t>
      </w:r>
    </w:p>
    <w:p>
      <w:r>
        <w:t>“我叫何秀英。江西瑞金人。1931年参加红军。”</w:t>
      </w:r>
    </w:p>
    <w:p>
      <w:r>
        <w:t>（她停了一下，声音更轻了）</w:t>
      </w:r>
    </w:p>
    <w:p>
      <w:r>
        <w:t>“我男人……在湘江没的。他走之前说，革命胜利了，让我去念书。他教我认了三百多个字，我就学了三百多个。后面的……没人教了。”</w:t>
      </w:r>
    </w:p>
    <w:p>
      <w:r>
        <w:t>玩家： （自由回答）</w:t>
      </w:r>
    </w:p>
    <w:p>
      <w:r>
        <w:t>何大姐（抹了一下眼睛，恢复平静）： “不说这个了。石头烧得厉害，我去看看。”</w:t>
      </w:r>
    </w:p>
    <w:p/>
    <w:p>
      <w:r>
        <w:t>老班长突然在旁边开口（他其实一直没睡着）：</w:t>
      </w:r>
    </w:p>
    <w:p/>
    <w:p>
      <w:r>
        <w:t>老班长（没睁眼）： “何大姐。”</w:t>
      </w:r>
    </w:p>
    <w:p>
      <w:r>
        <w:t>何大姐： “嗯？”</w:t>
      </w:r>
    </w:p>
    <w:p>
      <w:r>
        <w:t>老班长： “革命胜利了，女同志能上学吗？”</w:t>
      </w:r>
    </w:p>
    <w:p>
      <w:r>
        <w:t>（他学着她的语气，把之前她问过的话重复了一遍）</w:t>
      </w:r>
    </w:p>
    <w:p>
      <w:r>
        <w:t>何大姐（愣了一下，然后笑了）： “能。”</w:t>
      </w:r>
    </w:p>
    <w:p>
      <w:r>
        <w:t>老班长（睁开眼，看着她）： “那你得当医生。”</w:t>
      </w:r>
    </w:p>
    <w:p>
      <w:r>
        <w:t>何大姐： “我当。”</w:t>
      </w:r>
    </w:p>
    <w:p>
      <w:r>
        <w:t>老班长： “正经的医生。”</w:t>
      </w:r>
    </w:p>
    <w:p>
      <w:r>
        <w:t>何大姐： “正经的。你到时候给我写证明。”</w:t>
      </w:r>
    </w:p>
    <w:p>
      <w:r>
        <w:t>老班长（又闭上眼）： “中。我李长河说话算话。”</w:t>
      </w:r>
    </w:p>
    <w:p/>
    <w:p>
      <w:r>
        <w:t>第四幕：黎明</w:t>
      </w:r>
    </w:p>
    <w:p/>
    <w:p>
      <w:r>
        <w:t>场景： 第四天清晨。雨停了。天边有一道亮光。</w:t>
      </w:r>
    </w:p>
    <w:p/>
    <w:p>
      <w:r>
        <w:t>画面： 玩家醒来。发现自己身上盖着老班长的那件破棉袄。老班长不在旁边。</w:t>
      </w:r>
    </w:p>
    <w:p/>
    <w:p>
      <w:r>
        <w:t>石头（站在高处，突然喊）： “河！河——！看到河了——！”</w:t>
      </w:r>
    </w:p>
    <w:p>
      <w:r>
        <w:t>画面拉远。前方，草地尽头，一条河在晨光中发亮。班佑河。</w:t>
      </w:r>
    </w:p>
    <w:p>
      <w:r>
        <w:t>何大姐（声音发抖）： “走出去了……我们走出去了……”</w:t>
      </w:r>
    </w:p>
    <w:p>
      <w:r>
        <w:t>伤员撑着棍子站起来。石头一边哭一边笑，吹响了军号。</w:t>
      </w:r>
    </w:p>
    <w:p/>
    <w:p>
      <w:r>
        <w:t>但是——</w:t>
      </w:r>
    </w:p>
    <w:p/>
    <w:p>
      <w:r>
        <w:t>玩家（突然回头）： “老班长呢？”</w:t>
      </w:r>
    </w:p>
    <w:p>
      <w:r>
        <w:t>石头愣住。何大姐愣住。所有人回头。</w:t>
      </w:r>
    </w:p>
    <w:p>
      <w:r>
        <w:t>画面慢慢摇回去。 身后那片草地上，雨后的水洼映着天光。几十步外，一块稍微高一点的草甸子上，老班长坐在那里。背对着他们，面朝来路。像路标一样。</w:t>
      </w:r>
    </w:p>
    <w:p>
      <w:r>
        <w:t>石头（跑过去）： “老班长！老班长！我们走出去了！看到河了！”</w:t>
      </w:r>
    </w:p>
    <w:p>
      <w:r>
        <w:t>（他跑到跟前，停住了）</w:t>
      </w:r>
    </w:p>
    <w:p>
      <w:r>
        <w:t>石头（声音变了）： “老班长……？”</w:t>
      </w:r>
    </w:p>
    <w:p>
      <w:r>
        <w:t>画面定格。 老班长的手里攥着一根木棍，木棍上绑着那条红布。红布在晨风里轻轻飘。 他的脸朝着来时的方向，那是后面部队要来的方向。</w:t>
      </w:r>
    </w:p>
    <w:p/>
    <w:p>
      <w:r>
        <w:t>玩家交互： 点击“走近老班长”。画面不给正脸。 只看见他脚上——两只脚都光着。那只草鞋，穿在玩家脚上。</w:t>
      </w:r>
    </w:p>
    <w:p/>
    <w:p>
      <w:r>
        <w:t>何大姐（在身后，轻声）： “他……他昨晚把油布全盖伤员身上了。他自己……坐在这儿，说眯一会儿……”</w:t>
      </w:r>
    </w:p>
    <w:p>
      <w:r>
        <w:t>（沉默。雨后的草地很安静，只有风声）</w:t>
      </w:r>
    </w:p>
    <w:p>
      <w:r>
        <w:t>何大姐（蹲下来，从药箱里拿出最后一块绷带，但手停住了。然后她把绷带放回去，只是轻轻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10</Pages>
  <Words>6334</Words>
  <Characters>6487</Characters>
  <Lines>398</Lines>
  <Paragraphs>248</Paragraphs>
  <CharactersWithSpaces>6650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2026-10-14T07:35:27Z</dcterms:modified>
</cp:coreProperties>
</file>